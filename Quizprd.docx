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94"/>
      </w:pPr>
      <w:r>
        <w:t xml:space="preserve">You are a senior software architect and product manager. Create a complete, professional, implementation-ready Product Requirements Document (PRD) for the </w:t>
      </w:r>
      <w:r>
        <w:rPr>
          <w:rStyle w:val="89"/>
        </w:rPr>
        <w:t>SFOSS Quiz Platform</w:t>
      </w:r>
      <w:r>
        <w:t>.</w:t>
      </w:r>
    </w:p>
    <w:p>
      <w:pPr>
        <w:pStyle w:val="94"/>
      </w:pPr>
      <w:r>
        <w:t xml:space="preserve">The platform is a </w:t>
      </w:r>
      <w:r>
        <w:rPr>
          <w:rStyle w:val="89"/>
        </w:rPr>
        <w:t>100% offline, locally hosted web application</w:t>
      </w:r>
      <w:r>
        <w:t>designed for conducting a university-level technical quiz competition.</w:t>
      </w:r>
    </w:p>
    <w:p>
      <w:pPr>
        <w:pStyle w:val="94"/>
      </w:pPr>
      <w:r>
        <w:t>Do not design this as a cloud-first or internet-dependent application. The actual quiz must work entirely without internet connectivity.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1. PRODUCT OVERVIEW</w:t>
      </w:r>
    </w:p>
    <w:p>
      <w:pPr>
        <w:pStyle w:val="94"/>
      </w:pPr>
      <w:r>
        <w:t>SFOSS is a technical quiz competition platform for university students.</w:t>
      </w:r>
    </w:p>
    <w:p>
      <w:pPr>
        <w:pStyle w:val="94"/>
      </w:pPr>
      <w:r>
        <w:t xml:space="preserve">The platform will be used at a physical venue where participants connect to a </w:t>
      </w:r>
      <w:r>
        <w:rPr>
          <w:rStyle w:val="89"/>
        </w:rPr>
        <w:t>local Wi-Fi/LAN network</w:t>
      </w:r>
      <w:r>
        <w:t>and access the quiz through a web browser.</w:t>
      </w:r>
    </w:p>
    <w:p>
      <w:pPr>
        <w:pStyle w:val="94"/>
      </w:pPr>
      <w:r>
        <w:t>A dedicated computer/server at the venue will host the complete SFOSS application and database.</w:t>
      </w:r>
    </w:p>
    <w:p>
      <w:pPr>
        <w:pStyle w:val="94"/>
      </w:pPr>
      <w:r>
        <w:t>The system must continue functioning even if the venue has no internet connection.</w:t>
      </w:r>
    </w:p>
    <w:p>
      <w:pPr>
        <w:pStyle w:val="94"/>
      </w:pPr>
      <w:r>
        <w:t>Expected maximum competition capacity: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40 teams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2 members per team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Up to 80 participants</w:t>
      </w:r>
    </w:p>
    <w:p>
      <w:pPr>
        <w:pStyle w:val="94"/>
      </w:pPr>
      <w:r>
        <w:t>The architecture must be designed and tested for this scale.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3" name="Rectangle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" o:spid="_x0000_s4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2. CORE ARCHITECTURE</w:t>
      </w:r>
    </w:p>
    <w:p>
      <w:pPr>
        <w:pStyle w:val="94"/>
      </w:pPr>
      <w:r>
        <w:t>Use a local client-server architecture:</w:t>
      </w:r>
    </w:p>
    <w:p>
      <w:pPr>
        <w:pStyle w:val="94"/>
      </w:pPr>
      <w:r>
        <w:t>Participant Browser ↓ Local Wi-Fi/LAN ↓ SFOSS Local Server ↓ Local Database</w:t>
      </w:r>
    </w:p>
    <w:p>
      <w:pPr>
        <w:pStyle w:val="94"/>
      </w:pPr>
      <w:r>
        <w:t>The Admin Browser shall also communicate with the same local server.</w:t>
      </w:r>
    </w:p>
    <w:p>
      <w:pPr>
        <w:pStyle w:val="94"/>
      </w:pPr>
      <w:r>
        <w:t>Architecture:</w:t>
      </w:r>
    </w:p>
    <w:p>
      <w:pPr>
        <w:pStyle w:val="94"/>
      </w:pPr>
      <w:r>
        <w:t>SFOSS LOCAL SERVER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Backend API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Timer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 Processing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Question/Option Shuffling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Scoring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Anti-Cheat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Room Management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Participant/Team Management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Result Management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Local Database</w:t>
      </w:r>
    </w:p>
    <w:p>
      <w:pPr>
        <w:pStyle w:val="94"/>
      </w:pPr>
      <w:r>
        <w:t>No cloud services, external APIs, or internet connectivity shall be required during the actual competition.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5" name="Rectangle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" o:spid="_x0000_s6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3. PARTICIPANT WEB APPLICATION</w:t>
      </w:r>
    </w:p>
    <w:p>
      <w:pPr>
        <w:pStyle w:val="94"/>
      </w:pPr>
      <w:r>
        <w:t>Participants shall use a normal modern web browser.</w:t>
      </w:r>
    </w:p>
    <w:p>
      <w:pPr>
        <w:pStyle w:val="94"/>
      </w:pPr>
      <w:r>
        <w:t>No participant-side software installation should be required.</w:t>
      </w:r>
    </w:p>
    <w:p>
      <w:pPr>
        <w:pStyle w:val="94"/>
      </w:pPr>
      <w:r>
        <w:t>The Participant Web Application shall provide: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Room-code entry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Team/participant identification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instructions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interface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 navigation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Answer selection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Timer display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Manual submission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Automatic submission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Waiting screen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Result screen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Correct-answer sheet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Anti-cheat warnings</w:t>
      </w:r>
    </w:p>
    <w:p>
      <w:pPr>
        <w:pStyle w:val="94"/>
      </w:pPr>
      <w:r>
        <w:t>Participants shall not have access to administrative functions.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7" name="Rectangle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" o:spid="_x0000_s8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4. ADMIN WEB APPLICATION</w:t>
      </w:r>
    </w:p>
    <w:p>
      <w:pPr>
        <w:pStyle w:val="94"/>
      </w:pPr>
      <w:r>
        <w:t>The Admin Panel shall provide complete control over the competition.</w:t>
      </w:r>
    </w:p>
    <w:p>
      <w:pPr>
        <w:pStyle w:val="94"/>
      </w:pPr>
      <w:r>
        <w:t>Administrators shall be able to: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Create quiz rooms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Manage rooms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Configure quiz levels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Configure level timers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Upload official questions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Validate uploaded questions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Start a quiz level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End a quiz level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Monitor participants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Monitor team status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Monitor anti-cheat violations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View submissions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Control result publication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Publish scores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Publish correct-answer sheets</w:t>
      </w:r>
    </w:p>
    <w:p>
      <w:pPr>
        <w:pStyle w:val="94"/>
      </w:pPr>
      <w:r>
        <w:t>Administrative functions must be protected from participant access.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9" name="Rectangle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0" o:spid="_x0000_s10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5. QUESTION MANAGEMENT</w:t>
      </w:r>
    </w:p>
    <w:p>
      <w:pPr>
        <w:pStyle w:val="94"/>
      </w:pPr>
      <w:r>
        <w:t>The administrator must be able to upload the official questions using: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PDF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Microsoft Word/DOCX</w:t>
      </w:r>
    </w:p>
    <w:p>
      <w:pPr>
        <w:pStyle w:val="94"/>
      </w:pPr>
      <w:r>
        <w:t>The system shall process and validate the uploaded file.</w:t>
      </w:r>
    </w:p>
    <w:p>
      <w:pPr>
        <w:pStyle w:val="94"/>
      </w:pPr>
      <w:r>
        <w:t>IMPORTANT REQUIREMENT:</w:t>
      </w:r>
    </w:p>
    <w:p>
      <w:pPr>
        <w:pStyle w:val="94"/>
      </w:pPr>
      <w:r>
        <w:t>The uploaded official question set is the ONLY question set used for that quiz.</w:t>
      </w:r>
    </w:p>
    <w:p>
      <w:pPr>
        <w:pStyle w:val="94"/>
      </w:pPr>
      <w:r>
        <w:t>Do NOT randomly select a subset of questions from a separate question bank.</w:t>
      </w:r>
    </w:p>
    <w:p>
      <w:pPr>
        <w:pStyle w:val="94"/>
      </w:pPr>
      <w:r>
        <w:t>Do NOT introduce externally generated questions.</w:t>
      </w:r>
    </w:p>
    <w:p>
      <w:pPr>
        <w:pStyle w:val="94"/>
      </w:pPr>
      <w:r>
        <w:t>The questions approved by the administrator shall become the official questions for the corresponding quiz.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11" name="Rectangle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2" o:spid="_x0000_s12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6. QUESTION SHUFFLING</w:t>
      </w:r>
    </w:p>
    <w:p>
      <w:pPr>
        <w:pStyle w:val="94"/>
      </w:pPr>
      <w:r>
        <w:t>Every participant/team shall receive the same official question set but in a shuffled order.</w:t>
      </w:r>
    </w:p>
    <w:p>
      <w:pPr>
        <w:pStyle w:val="94"/>
      </w:pPr>
      <w:r>
        <w:t>The system must support: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Question-order shuffling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Option-order shuffling</w:t>
      </w:r>
    </w:p>
    <w:p>
      <w:pPr>
        <w:pStyle w:val="94"/>
      </w:pPr>
      <w:r>
        <w:t>Example:</w:t>
      </w:r>
    </w:p>
    <w:p>
      <w:pPr>
        <w:pStyle w:val="94"/>
      </w:pPr>
      <w:r>
        <w:t>Participant A: Q1 → Q7 → Q3 → Q10</w:t>
      </w:r>
    </w:p>
    <w:p>
      <w:pPr>
        <w:pStyle w:val="94"/>
      </w:pPr>
      <w:r>
        <w:t>Participant B: Q3 → Q1 → Q10 → Q7</w:t>
      </w:r>
    </w:p>
    <w:p>
      <w:pPr>
        <w:pStyle w:val="94"/>
      </w:pPr>
      <w:r>
        <w:t>Options must also be independently shuffled.</w:t>
      </w:r>
    </w:p>
    <w:p>
      <w:pPr>
        <w:pStyle w:val="94"/>
      </w:pPr>
      <w:r>
        <w:t>The system must maintain a secure mapping:</w:t>
      </w:r>
    </w:p>
    <w:p>
      <w:pPr>
        <w:pStyle w:val="94"/>
      </w:pPr>
      <w:r>
        <w:t>Participant/Team ID → Question Order → Option Order → Correct Answer Mapping</w:t>
      </w:r>
    </w:p>
    <w:p>
      <w:pPr>
        <w:pStyle w:val="94"/>
      </w:pPr>
      <w:r>
        <w:t>This mapping must be stored server-side so that answers can be accurately evaluated regardless of the displayed order.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13" name="Rectangle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4" o:spid="_x0000_s14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7. QUIZ ENGINE</w:t>
      </w:r>
    </w:p>
    <w:p>
      <w:pPr>
        <w:pStyle w:val="94"/>
      </w:pPr>
      <w:r>
        <w:t>The Quiz Engine shall control the complete quiz lifecycle: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Admin creates room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Admin configures quiz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Admin uploads questions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Questions are validated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Participants join using room code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Teams/participants are registered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Admin starts the quiz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Server generates participant-specific question/option order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Participants answer questions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Server tracks quiz state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Participants manually submit OR timer expires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Server automatically finalizes submissions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Participants enter waiting state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Admin reviews/controls result release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Admin publishes results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>Participants receive score and correct-answer sheet</w:t>
      </w:r>
    </w:p>
    <w:p>
      <w:pPr>
        <w:pStyle w:val="94"/>
      </w:pPr>
      <w:r>
        <w:t>Participants must not be able to access the result before the administrator publishes it.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15" name="Rectangle 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6" o:spid="_x0000_s16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8. TIMER ENGINE</w:t>
      </w:r>
    </w:p>
    <w:p>
      <w:pPr>
        <w:pStyle w:val="94"/>
      </w:pPr>
      <w:r>
        <w:t>The timer must be SERVER-AUTHORITATIVE.</w:t>
      </w:r>
    </w:p>
    <w:p>
      <w:pPr>
        <w:pStyle w:val="94"/>
      </w:pPr>
      <w:r>
        <w:t>Do not rely on the participant browser as the official source of time.</w:t>
      </w:r>
    </w:p>
    <w:p>
      <w:pPr>
        <w:pStyle w:val="94"/>
      </w:pPr>
      <w:r>
        <w:t>When the administrator starts a level:</w:t>
      </w:r>
    </w:p>
    <w:p>
      <w:pPr>
        <w:pStyle w:val="94"/>
      </w:pPr>
      <w:r>
        <w:t>Server records: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Start time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End time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Configured duration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session</w:t>
      </w:r>
    </w:p>
    <w:p>
      <w:pPr>
        <w:pStyle w:val="94"/>
      </w:pPr>
      <w:r>
        <w:t>The participant browser only displays the remaining time.</w:t>
      </w:r>
    </w:p>
    <w:p>
      <w:pPr>
        <w:pStyle w:val="94"/>
      </w:pPr>
      <w:r>
        <w:t>If a participant: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Refreshes the page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Reconnects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Temporarily loses connection</w:t>
      </w:r>
    </w:p>
    <w:p>
      <w:pPr>
        <w:pStyle w:val="94"/>
      </w:pPr>
      <w:r>
        <w:t>the browser must retrieve the official quiz state and remaining time from the local server.</w:t>
      </w:r>
    </w:p>
    <w:p>
      <w:pPr>
        <w:pStyle w:val="94"/>
      </w:pPr>
      <w:r>
        <w:t>When the server reaches the configured end time: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participation must close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Answers must be finalized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Submission must be recorded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 must no longer be able to modify answers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17" name="Rectangle 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8" o:spid="_x0000_s18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9. SCORING ENGINE</w:t>
      </w:r>
    </w:p>
    <w:p>
      <w:pPr>
        <w:pStyle w:val="94"/>
      </w:pPr>
      <w:r>
        <w:t>Scoring must be performed on the server.</w:t>
      </w:r>
    </w:p>
    <w:p>
      <w:pPr>
        <w:pStyle w:val="94"/>
      </w:pPr>
      <w:r>
        <w:t>Default scoring: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Correct answer: +1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Incorrect answer: -1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Unanswered: 0</w:t>
      </w:r>
    </w:p>
    <w:p>
      <w:pPr>
        <w:pStyle w:val="94"/>
      </w:pPr>
      <w:r>
        <w:t>The scoring engine must use the participant-specific question/option mapping when evaluating answers.</w:t>
      </w:r>
    </w:p>
    <w:p>
      <w:pPr>
        <w:pStyle w:val="94"/>
      </w:pPr>
      <w:r>
        <w:t>Participants must never be able to directly modify their score.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19" name="Rectangle 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0" o:spid="_x0000_s20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10. ANTI-CHEAT SYSTEM</w:t>
      </w:r>
    </w:p>
    <w:p>
      <w:pPr>
        <w:pStyle w:val="94"/>
      </w:pPr>
      <w:r>
        <w:t>The platform shall include browser-based anti-cheat monitoring.</w:t>
      </w:r>
    </w:p>
    <w:p>
      <w:pPr>
        <w:pStyle w:val="94"/>
      </w:pPr>
      <w:r>
        <w:t>The system should detect and record, where technically possible: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Leaving the quiz tab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Browser/page losing focus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Switching away from the quiz window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Exiting fullscreen mode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Refresh/reload attempts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Copy attempts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Paste attempts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Right-click/context-menu attempts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Restricted keyboard shortcuts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Network disconnection/reconnection events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Other configurable browser-level violations</w:t>
      </w:r>
    </w:p>
    <w:p>
      <w:pPr>
        <w:pStyle w:val="94"/>
      </w:pPr>
      <w:r>
        <w:t>Each violation must be sent to and recorded by the local server.</w:t>
      </w:r>
    </w:p>
    <w:p>
      <w:pPr>
        <w:pStyle w:val="94"/>
      </w:pPr>
      <w:r>
        <w:t>Violation records should contain: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Participant/team ID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session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Violation type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Timestamp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Violation count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Severity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Current status</w:t>
      </w:r>
    </w:p>
    <w:p>
      <w:pPr>
        <w:pStyle w:val="94"/>
      </w:pPr>
      <w:r>
        <w:t>The Admin Panel must allow administrators to monitor violations in real time.</w:t>
      </w:r>
    </w:p>
    <w:p>
      <w:pPr>
        <w:pStyle w:val="94"/>
      </w:pPr>
      <w:r>
        <w:t>The system should support configurable actions such as: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Warning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Violation logging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Repeated-violation warning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Automatic disqualification</w:t>
      </w:r>
    </w:p>
    <w:p>
      <w:pPr>
        <w:pStyle w:val="94"/>
      </w:pPr>
      <w:r>
        <w:t>IMPORTANT TECHNICAL CONSTRAINT:</w:t>
      </w:r>
    </w:p>
    <w:p>
      <w:pPr>
        <w:pStyle w:val="94"/>
      </w:pPr>
      <w:r>
        <w:t>A standard browser cannot reliably identify exactly which external application a participant opened.</w:t>
      </w:r>
    </w:p>
    <w:p>
      <w:pPr>
        <w:pStyle w:val="94"/>
      </w:pPr>
      <w:r>
        <w:t>Therefore, do NOT claim that the system can determine whether the participant opened WhatsApp, another specific application, etc.</w:t>
      </w:r>
    </w:p>
    <w:p>
      <w:pPr>
        <w:pStyle w:val="94"/>
      </w:pPr>
      <w:r>
        <w:t>Instead, implement reliable browser-level detection such as visibility/focus changes and fullscreen exits.</w:t>
      </w:r>
    </w:p>
    <w:p>
      <w:pPr>
        <w:pStyle w:val="94"/>
      </w:pPr>
      <w:r>
        <w:t>The PRD must clearly distinguish between browser-level monitoring and device-level lockdown.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21" name="Rectangle 2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2" o:spid="_x0000_s22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11. LOCAL SERVER</w:t>
      </w:r>
    </w:p>
    <w:p>
      <w:pPr>
        <w:pStyle w:val="94"/>
      </w:pPr>
      <w:r>
        <w:t>The SFOSS server shall run entirely on a computer located at the competition venue.</w:t>
      </w:r>
    </w:p>
    <w:p>
      <w:pPr>
        <w:pStyle w:val="94"/>
      </w:pPr>
      <w:r>
        <w:t>Recommended backend: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Node.js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TypeScript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Express or Fastify</w:t>
      </w:r>
    </w:p>
    <w:p>
      <w:pPr>
        <w:pStyle w:val="94"/>
      </w:pPr>
      <w:r>
        <w:t>The server shall host: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Backend API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Timer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Scoring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Shuffling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Anti-Cheat Engine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 Processing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Admin Services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 Services</w:t>
      </w:r>
    </w:p>
    <w:p>
      <w:pPr>
        <w:pStyle w:val="94"/>
      </w:pPr>
      <w:r>
        <w:t>The server must function without internet connectivity.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23" name="Rectangle 2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4" o:spid="_x0000_s24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12. DATABASE</w:t>
      </w:r>
    </w:p>
    <w:p>
      <w:pPr>
        <w:pStyle w:val="94"/>
      </w:pPr>
      <w:r>
        <w:t>Use a locally hosted PostgreSQL database as the recommended database.</w:t>
      </w:r>
    </w:p>
    <w:p>
      <w:pPr>
        <w:pStyle w:val="94"/>
      </w:pPr>
      <w:r>
        <w:t>The database should contain entities/tables for: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Teams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Rooms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Levels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Options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 Versions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 Question Orders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 Option Orders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Sessions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Answers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Submissions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Scores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Results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Anti-Cheat Violations</w:t>
      </w:r>
    </w:p>
    <w:p>
      <w:pPr>
        <w:pStyle w:val="94"/>
      </w:pPr>
      <w:r>
        <w:t>The database must be available locally and must not depend on Supabase, Firebase, or another cloud database.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25" name="Rectangle 2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6" o:spid="_x0000_s26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13. LOCAL NETWORK</w:t>
      </w:r>
    </w:p>
    <w:p>
      <w:pPr>
        <w:pStyle w:val="94"/>
      </w:pPr>
      <w:r>
        <w:t>The venue shall provide a private local network using Wi-Fi or LAN.</w:t>
      </w:r>
    </w:p>
    <w:p>
      <w:pPr>
        <w:pStyle w:val="94"/>
      </w:pPr>
      <w:r>
        <w:t>Example:</w:t>
      </w:r>
    </w:p>
    <w:p>
      <w:pPr>
        <w:pStyle w:val="94"/>
      </w:pPr>
      <w:r>
        <w:t>SFOSS Server ↓ Local Router/Switch ↓ Participant Devices</w:t>
      </w:r>
    </w:p>
    <w:p>
      <w:pPr>
        <w:pStyle w:val="94"/>
      </w:pPr>
      <w:r>
        <w:t>Internet access is NOT required.</w:t>
      </w:r>
    </w:p>
    <w:p>
      <w:pPr>
        <w:pStyle w:val="94"/>
      </w:pPr>
      <w:r>
        <w:t>Participants may access the application through a local IP address such as:</w:t>
      </w:r>
    </w:p>
    <w:p>
      <w:pPr>
        <w:pStyle w:val="94"/>
      </w:pPr>
      <w:r>
        <w:t>http://</w:t>
      </w:r>
    </w:p>
    <w:p>
      <w:pPr>
        <w:pStyle w:val="94"/>
      </w:pPr>
      <w:r>
        <w:t>A local hostname such as:</w:t>
      </w:r>
    </w:p>
    <w:p>
      <w:pPr>
        <w:pStyle w:val="94"/>
      </w:pPr>
      <w:r>
        <w:t>http://sfoss.local</w:t>
      </w:r>
    </w:p>
    <w:p>
      <w:pPr>
        <w:pStyle w:val="94"/>
      </w:pPr>
      <w:r>
        <w:t>may be considered if technically practical.</w:t>
      </w:r>
    </w:p>
    <w:p>
      <w:pPr>
        <w:pStyle w:val="94"/>
      </w:pPr>
      <w:r>
        <w:t>The PRD must include network setup and participant connection considerations.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27" name="Rectangle 2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8" o:spid="_x0000_s28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14. TECHNOLOGY STACK</w:t>
      </w:r>
    </w:p>
    <w:p>
      <w:pPr>
        <w:pStyle w:val="94"/>
      </w:pPr>
      <w:r>
        <w:t>Use the following as the recommended technology stack:</w:t>
      </w:r>
    </w:p>
    <w:p>
      <w:pPr>
        <w:pStyle w:val="94"/>
      </w:pPr>
      <w:r>
        <w:t>Frontend: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React / Next.js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TypeScript</w:t>
      </w:r>
    </w:p>
    <w:p>
      <w:pPr>
        <w:pStyle w:val="94"/>
      </w:pPr>
      <w:r>
        <w:t>Backend: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Node.js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TypeScript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Express or Fastify</w:t>
      </w:r>
    </w:p>
    <w:p>
      <w:pPr>
        <w:pStyle w:val="94"/>
      </w:pPr>
      <w:r>
        <w:t>Database: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PostgreSQL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Prisma ORM</w:t>
      </w:r>
    </w:p>
    <w:p>
      <w:pPr>
        <w:pStyle w:val="94"/>
      </w:pPr>
      <w:r>
        <w:t>Document Processing: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PDF parsing library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DOCX parsing library</w:t>
      </w:r>
    </w:p>
    <w:p>
      <w:pPr>
        <w:pStyle w:val="94"/>
      </w:pPr>
      <w:r>
        <w:t>Testing: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Playwright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Postman or Bruno</w:t>
      </w:r>
    </w:p>
    <w:p>
      <w:pPr>
        <w:pStyle w:val="94"/>
      </w:pPr>
      <w:r>
        <w:t>Development: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VS Code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Git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GitHub</w:t>
      </w:r>
    </w:p>
    <w:p>
      <w:pPr>
        <w:pStyle w:val="94"/>
      </w:pPr>
      <w:r>
        <w:t>GitHub is only for source-code/version-control purposes.</w:t>
      </w:r>
    </w:p>
    <w:p>
      <w:pPr>
        <w:pStyle w:val="94"/>
      </w:pPr>
      <w:r>
        <w:t>The actual competition deployment must remain completely offline.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29" name="Rectangle 2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0" o:spid="_x0000_s30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15. SECURITY PRINCIPLES</w:t>
      </w:r>
    </w:p>
    <w:p>
      <w:pPr>
        <w:pStyle w:val="94"/>
      </w:pPr>
      <w:r>
        <w:t>The PRD must define the following security principles: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Server is the source of truth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Server controls quiz state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Server controls official timer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Server performs scoring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Server validates submissions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 browser cannot modify scores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 cannot access admin functions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Question/option mappings are maintained server-side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Results remain hidden until admin publication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Anti-cheat violations are centrally recorded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Critical competition data remains on the local server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31" name="Rectangle 3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2" o:spid="_x0000_s32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16. OFFLINE REQUIREMENT</w:t>
      </w:r>
    </w:p>
    <w:p>
      <w:pPr>
        <w:pStyle w:val="94"/>
      </w:pPr>
      <w:r>
        <w:t>The following functions MUST work without internet: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Admin login/access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Room creation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Team registration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 upload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 validation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start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 delivery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Question shuffling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Option shuffling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Timer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Answer submission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Automatic submission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Anti-cheat monitoring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Scoring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Result generation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Result publication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Correct-answer sheet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Admin monitoring</w:t>
      </w:r>
    </w:p>
    <w:p>
      <w:pPr>
        <w:pStyle w:val="94"/>
      </w:pPr>
      <w:r>
        <w:t>Do not introduce any feature that creates an unavoidable internet dependency.</w:t>
      </w:r>
    </w:p>
    <w:p>
      <w:pPr>
        <w:pStyle w:val="94"/>
      </w:pPr>
      <w:r>
        <w:t>If a feature normally requires internet, propose an offline alternative.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33" name="Rectangle 3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4" o:spid="_x0000_s34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17. FAILURE AND RECOVERY REQUIREMENTS</w:t>
      </w:r>
    </w:p>
    <w:p>
      <w:pPr>
        <w:pStyle w:val="94"/>
      </w:pPr>
      <w:r>
        <w:t>Include requirements for handling: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 browser refresh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 temporary disconnection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Server restart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Network interruption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Participant reconnection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Accidental fullscreen exit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Duplicate submissions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Browser closure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Administrator accidental refresh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Database failure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Power failure</w:t>
      </w:r>
    </w:p>
    <w:p>
      <w:pPr>
        <w:pStyle w:val="94"/>
      </w:pPr>
      <w:r>
        <w:t>The system should minimize data loss and maintain the official quiz state wherever technically possible.</w:t>
      </w:r>
    </w:p>
    <w:p>
      <w:pPr>
        <w:pStyle w:val="94"/>
      </w:pPr>
      <w:r>
        <w:t>Include recommendations for: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Local database backup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Quiz-session persistence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Server backup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Pre-event system checks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35" name="Rectangle 3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6" o:spid="_x0000_s36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18. ADMIN MONITORING</w:t>
      </w:r>
    </w:p>
    <w:p>
      <w:pPr>
        <w:pStyle w:val="94"/>
      </w:pPr>
      <w:r>
        <w:t>The Admin Panel should provide a real-time overview including: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Total registered teams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Active teams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Submitted teams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Teams currently answering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Teams waiting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Disqualified teams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Anti-cheat violations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Quiz timer/status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Connection status where technically available</w:t>
      </w:r>
    </w:p>
    <w:p>
      <w:pPr>
        <w:pStyle w:val="94"/>
      </w:pPr>
      <w:r>
        <w:t>The administrator must have clear controls for starting, ending, and publishing each quiz stage.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37" name="Rectangle 3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38" o:spid="_x0000_s38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19. UI/UX REQUIREMENTS</w:t>
      </w:r>
    </w:p>
    <w:p>
      <w:pPr>
        <w:pStyle w:val="94"/>
      </w:pPr>
      <w:r>
        <w:t>The participant interface should be: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Simple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Fast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Responsive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Distraction-free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Suitable for laptops and mobile devices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Easy to understand during a timed competition</w:t>
      </w:r>
    </w:p>
    <w:p>
      <w:pPr>
        <w:pStyle w:val="94"/>
      </w:pPr>
      <w:r>
        <w:t>The admin interface should prioritize: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Clear status information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Large important controls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Real-time monitoring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Easy quiz management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Clear warnings before destructive actions</w:t>
      </w:r>
    </w:p>
    <w:p>
      <w:pPr>
        <w:pStyle w:val="94"/>
      </w:pPr>
      <w:r>
        <w:t>Avoid unnecessary animations or network-heavy assets.</w:t>
      </w:r>
    </w:p>
    <w:p>
      <w:pPr>
        <w:pStyle w:val="94"/>
      </w:pPr>
      <w:r>
        <w:t>All required frontend assets must be bundled locally so that the application remains fully functional offline.</w:t>
      </w:r>
    </w:p>
    <w:p>
      <w:pPr>
        <w:jc w:val="center"/>
      </w:pPr>
      <w:r>
        <mc:AlternateContent>
          <mc:Choice Requires="wps">
            <w:drawing>
              <wp:inline distT="0" distB="0" distL="85723" distR="85723">
                <wp:extent cx="5333919" cy="19049"/>
                <wp:effectExtent l="0" t="0" r="0" b="0"/>
                <wp:docPr id="39" name="Rectangle 3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33919" cy="19049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0" o:spid="_x0000_s40" fillcolor="#C0C0C0" stroked="f" strokeweight="1.0pt" style="width:419.9936pt;&#10;height:1.4999771pt;">
                <v:stroke color="#000000"/>
                <w10:anchorLock/>
              </v:rect>
            </w:pict>
          </mc:Fallback>
        </mc:AlternateContent>
      </w:r>
    </w:p>
    <w:p>
      <w:pPr>
        <w:pStyle w:val="1"/>
        <w:outlineLvl w:val="0"/>
        <w:rPr>
          <w:b/>
          <w:kern w:val="36"/>
          <w:sz w:val="48"/>
        </w:rPr>
      </w:pPr>
      <w:r>
        <w:rPr>
          <w:b/>
          <w:kern w:val="36"/>
          <w:sz w:val="48"/>
        </w:rPr>
        <w:t>20. EXPECTED PRD STRUCTURE</w:t>
      </w:r>
    </w:p>
    <w:p>
      <w:pPr>
        <w:pStyle w:val="94"/>
      </w:pPr>
      <w:r>
        <w:t>Generate the final PRD with the following sections: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Executive Summary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Product Vision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Problem Statement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Goals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Non-Goals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Target Users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User Roles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Functional Requirements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Participant Workflow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Admin Workflow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Quiz Lifecycle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Question Management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Question/Option Shuffling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Timer System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Scoring System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Anti-Cheat System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Result Management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Offline Architecture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Internal System Architecture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Local Network Architecture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Database Architecture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API/Backend Architecture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Security Requirements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Failure Recovery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Performance Requirements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Technology Stack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Deployment Architecture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Testing Requirements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Event-Day Setup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Acceptance Criteria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Future Enhancements</w:t>
      </w:r>
    </w:p>
    <w:p>
      <w:pPr>
        <w:numPr>
          <w:ilvl w:val="0"/>
          <w:numId w:val="3"/>
        </w:numPr>
        <w:spacing w:before="100" w:beforeAutospacing="1" w:after="100" w:afterAutospacing="1"/>
      </w:pPr>
      <w:r>
        <w:t>Risks and Mitigations</w:t>
      </w:r>
    </w:p>
    <w:p>
      <w:pPr>
        <w:pStyle w:val="94"/>
      </w:pPr>
      <w:r>
        <w:t>For each major feature, clearly define: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Requirement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User action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System behavior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Validation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Edge cases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>Acceptance criteria</w:t>
      </w:r>
    </w:p>
    <w:p>
      <w:pPr>
        <w:pStyle w:val="94"/>
      </w:pPr>
      <w:r>
        <w:t>Use professional PRD terminology and make the document detailed enough that a software development team can use it as the primary reference for implementation.</w:t>
      </w:r>
    </w:p>
    <w:p>
      <w:pPr>
        <w:pStyle w:val="94"/>
      </w:pPr>
      <w:r>
        <w:t>Do not invent requirements that contradict the specifications above.</w:t>
      </w:r>
    </w:p>
    <w:p>
      <w:pPr>
        <w:pStyle w:val="94"/>
      </w:pPr>
      <w:r>
        <w:t>Where a technical limitation exists, explicitly identify it rather than promising impossible browser capabilities.</w:t>
      </w:r>
    </w:p>
    <w:p>
      <w:r>
        <w:t xml:space="preserve">The final PRD should describe a </w:t>
      </w:r>
      <w:r>
        <w:rPr>
          <w:rStyle w:val="89"/>
        </w:rPr>
        <w:t>fully offline, locally hosted SFOSS quiz platform</w:t>
      </w:r>
      <w:r>
        <w:t>, not a cloud-based quiz platform.</w:t>
      </w:r>
      <w:bookmarkStart w:id="0" w:name="_GoBack"/>
      <w:bookmarkEnd w:id="0"/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5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6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7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8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</w:abstractNum>
  <w:abstractNum w:abstractNumId="1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5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6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5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6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  <w:style w:type="paragraph" w:styleId="1">
    <w:name w:val="heading 1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0"/>
    </w:pPr>
    <w:rPr>
      <w:rFonts w:ascii="宋体" w:eastAsia="宋体"/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36"/>
      <w:position w:val="0"/>
      <w:sz w:val="48"/>
      <w:szCs w:val="21"/>
      <w:u w:val="none" w:color="auto"/>
      <w:vertAlign w:val="baseline"/>
      <w:em w:val="none"/>
      <w:lang w:val="en-US" w:eastAsia="zh-CN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  <w:style w:type="character" w:styleId="89">
    <w:name w:val="Strong"/>
    <w:rPr>
      <w:b/>
    </w:rPr>
  </w:style>
  <w:style w:type="paragraph" w:styleId="94">
    <w:name w:val="Normal (Web)"/>
    <w:next w:val="92"/>
    <w:pPr>
      <w:widowControl w:val="0"/>
      <w:spacing w:before="100" w:beforeAutospacing="1" w:after="100" w:afterAutospacing="1"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14</Pages>
  <Words>1850</Words>
  <Characters>10771</Characters>
  <Lines>418</Lines>
  <Paragraphs>369</Paragraphs>
  <CharactersWithSpaces>12252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2026-09-11T10:25:31Z</dcterms:modified>
</cp:coreProperties>
</file>